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27EEE6" w14:textId="77777777" w:rsidR="00654E8F" w:rsidRPr="001549D3" w:rsidRDefault="00654E8F" w:rsidP="0001436A">
      <w:pPr>
        <w:pStyle w:val="SupplementaryMaterial"/>
        <w:rPr>
          <w:b w:val="0"/>
        </w:rPr>
      </w:pPr>
      <w:r w:rsidRPr="001549D3">
        <w:t>Supplementary Material</w:t>
      </w:r>
    </w:p>
    <w:p w14:paraId="4D059444" w14:textId="12D572AA" w:rsidR="00994A3D" w:rsidRDefault="00654E8F" w:rsidP="0001436A">
      <w:pPr>
        <w:pStyle w:val="Heading1"/>
      </w:pPr>
      <w:r w:rsidRPr="00994A3D">
        <w:t>Supplementary Figures and Tables</w:t>
      </w:r>
    </w:p>
    <w:p w14:paraId="110C2E56" w14:textId="0BEF9C15" w:rsidR="00084ECE" w:rsidRDefault="00084ECE" w:rsidP="00084ECE">
      <w:pPr>
        <w:jc w:val="both"/>
      </w:pPr>
      <w:r>
        <w:t xml:space="preserve">Supplementary </w:t>
      </w:r>
      <w:r>
        <w:t xml:space="preserve">Table 1. Training set of all the reactants and </w:t>
      </w:r>
      <w:proofErr w:type="gramStart"/>
      <w:r>
        <w:t>NCO:OH</w:t>
      </w:r>
      <w:proofErr w:type="gramEnd"/>
      <w:r>
        <w:t xml:space="preserve"> indices used for synthesizing the 18 polymers used in this study.</w:t>
      </w:r>
      <w:bookmarkStart w:id="0" w:name="_GoBack"/>
      <w:bookmarkEnd w:id="0"/>
    </w:p>
    <w:p w14:paraId="219CA254" w14:textId="77777777" w:rsidR="00084ECE" w:rsidRPr="00084ECE" w:rsidRDefault="00084ECE" w:rsidP="00084ECE"/>
    <w:tbl>
      <w:tblPr>
        <w:tblW w:w="9741" w:type="dxa"/>
        <w:jc w:val="center"/>
        <w:tblLook w:val="04A0" w:firstRow="1" w:lastRow="0" w:firstColumn="1" w:lastColumn="0" w:noHBand="0" w:noVBand="1"/>
      </w:tblPr>
      <w:tblGrid>
        <w:gridCol w:w="980"/>
        <w:gridCol w:w="2250"/>
        <w:gridCol w:w="841"/>
        <w:gridCol w:w="3389"/>
        <w:gridCol w:w="1260"/>
        <w:gridCol w:w="1021"/>
      </w:tblGrid>
      <w:tr w:rsidR="00084ECE" w:rsidRPr="00931BA1" w14:paraId="3D9CC4AA" w14:textId="77777777" w:rsidTr="007A4D11">
        <w:trPr>
          <w:trHeight w:val="1020"/>
          <w:jc w:val="center"/>
        </w:trPr>
        <w:tc>
          <w:tcPr>
            <w:tcW w:w="9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FBB2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Sample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DC2FD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</w:rPr>
              <w:t>Isocyanate</w:t>
            </w:r>
          </w:p>
        </w:tc>
        <w:tc>
          <w:tcPr>
            <w:tcW w:w="8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E5042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</w:rPr>
              <w:t>NCO groups</w:t>
            </w:r>
          </w:p>
        </w:tc>
        <w:tc>
          <w:tcPr>
            <w:tcW w:w="338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9C07B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</w:rPr>
              <w:t>Polyol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9F39D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</w:rPr>
              <w:t>OH groups</w:t>
            </w:r>
          </w:p>
        </w:tc>
        <w:tc>
          <w:tcPr>
            <w:tcW w:w="102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B3D26E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  <w:sz w:val="22"/>
              </w:rPr>
            </w:pPr>
            <w:proofErr w:type="gramStart"/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</w:rPr>
              <w:t>NCO:OH</w:t>
            </w:r>
            <w:proofErr w:type="gramEnd"/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  <w:sz w:val="22"/>
              </w:rPr>
              <w:t xml:space="preserve"> Index</w:t>
            </w:r>
          </w:p>
        </w:tc>
      </w:tr>
      <w:tr w:rsidR="00084ECE" w:rsidRPr="00931BA1" w14:paraId="4B0F0C42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18D97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11BFE9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HDI (2ml, 0.0119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C1041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879D0" w14:textId="77777777" w:rsidR="00084ECE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PTMEG 1000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(12ml, 0.0119mol)</w:t>
            </w:r>
          </w:p>
          <w:p w14:paraId="4235F635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31A55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8608DE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</w:t>
            </w:r>
          </w:p>
        </w:tc>
      </w:tr>
      <w:tr w:rsidR="00084ECE" w:rsidRPr="00931BA1" w14:paraId="7C634BBC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61120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BC799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HDI (2ml, 0.011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9</w:t>
            </w:r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</w:t>
            </w:r>
            <w:proofErr w:type="spellStart"/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523A8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5AD29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PTMEG 1000 (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10</w:t>
            </w: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ml, 0.0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099</w:t>
            </w: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0E286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F0659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1.2</w:t>
            </w:r>
          </w:p>
        </w:tc>
      </w:tr>
      <w:tr w:rsidR="00084ECE" w:rsidRPr="00931BA1" w14:paraId="39164FEF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D6F79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A3852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HDI (2ml, 0.011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9</w:t>
            </w:r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</w:t>
            </w:r>
            <w:proofErr w:type="spellStart"/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F6094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8EFD9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PTMEG 1000 (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8</w:t>
            </w: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ml, 0.0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079</w:t>
            </w: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628C2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F6548C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1.5</w:t>
            </w:r>
          </w:p>
        </w:tc>
      </w:tr>
      <w:tr w:rsidR="00084ECE" w:rsidRPr="00931BA1" w14:paraId="27C6F94A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54BD5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AF335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HDI (2ml, 0.011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9</w:t>
            </w:r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</w:t>
            </w:r>
            <w:proofErr w:type="spellStart"/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1275F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4FBC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PCL 900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(7.1ml, 0.0079mol)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FD289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CB98B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</w:t>
            </w:r>
          </w:p>
        </w:tc>
      </w:tr>
      <w:tr w:rsidR="00084ECE" w:rsidRPr="00931BA1" w14:paraId="57594814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66606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4BB5C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HDI (2ml, 0.011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9</w:t>
            </w:r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</w:t>
            </w:r>
            <w:proofErr w:type="spellStart"/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4A7B1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20106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PCL 900 (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5.94</w:t>
            </w: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ml, 0.00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66</w:t>
            </w: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E2735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6308E7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1.2</w:t>
            </w:r>
          </w:p>
        </w:tc>
      </w:tr>
      <w:tr w:rsidR="00084ECE" w:rsidRPr="00931BA1" w14:paraId="6478729E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F1005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640C0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HDI (2ml, 0.011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9</w:t>
            </w:r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</w:t>
            </w:r>
            <w:proofErr w:type="spellStart"/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9A3AE5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EAA50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8B17A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PCL 900 (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4.75</w:t>
            </w: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ml, 0.00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52</w:t>
            </w: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D7D2B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7D162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1.5</w:t>
            </w:r>
          </w:p>
        </w:tc>
      </w:tr>
      <w:tr w:rsidR="00084ECE" w:rsidRPr="00931BA1" w14:paraId="4299A173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20551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2E02C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IPDI (2ml, 0.0089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ED99E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F4FDF" w14:textId="77777777" w:rsidR="00084ECE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PTMEG 1000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(9ml, 0.0089mol)</w:t>
            </w:r>
          </w:p>
          <w:p w14:paraId="79D8172B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DC1E2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03DF48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</w:t>
            </w:r>
          </w:p>
        </w:tc>
      </w:tr>
      <w:tr w:rsidR="00084ECE" w:rsidRPr="00931BA1" w14:paraId="5F0B9503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39FE2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9522E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IPDI (2ml, 0.0089 </w:t>
            </w:r>
            <w:proofErr w:type="spellStart"/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28793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7FC94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PTMEG 1000 (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7.5</w:t>
            </w: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ml, 0.0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074</w:t>
            </w: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17C01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FEFBB7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1.2</w:t>
            </w:r>
          </w:p>
        </w:tc>
      </w:tr>
      <w:tr w:rsidR="00084ECE" w:rsidRPr="00931BA1" w14:paraId="00FBD59C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085C1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9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82C02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IPDI (2ml, 0.0089 </w:t>
            </w:r>
            <w:proofErr w:type="spellStart"/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D1BF9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6F1BA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PTMEG 1000 (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6</w:t>
            </w: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ml, 0.0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059</w:t>
            </w: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45757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79E96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1.5</w:t>
            </w:r>
          </w:p>
        </w:tc>
      </w:tr>
      <w:tr w:rsidR="00084ECE" w:rsidRPr="00931BA1" w14:paraId="16AEA968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E718D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10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70AAF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IPDI (2ml, 0.0089 </w:t>
            </w:r>
            <w:proofErr w:type="spellStart"/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1C66C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5F7FA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PCL 900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(5.4ml, 0.0059mol)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6E406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06887A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</w:t>
            </w:r>
          </w:p>
        </w:tc>
      </w:tr>
      <w:tr w:rsidR="00084ECE" w:rsidRPr="00931BA1" w14:paraId="3B5DD323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5C2A3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11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8C87A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IPDI (2ml, 0.0089 </w:t>
            </w:r>
            <w:proofErr w:type="spellStart"/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F9AF4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86A0B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PCL 900 (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4.5</w:t>
            </w: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ml, 0.00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49</w:t>
            </w: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90BF3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AC4EF5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1.2</w:t>
            </w:r>
          </w:p>
        </w:tc>
      </w:tr>
      <w:tr w:rsidR="00084ECE" w:rsidRPr="00931BA1" w14:paraId="1D126E8E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9C028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12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D7B38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IPDI (2ml, 0.0089 </w:t>
            </w:r>
            <w:proofErr w:type="spellStart"/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8A7EFE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D187D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16B13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PCL 900 (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3.6</w:t>
            </w: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ml, 0.00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39</w:t>
            </w: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56E74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BB149B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1.5</w:t>
            </w:r>
          </w:p>
        </w:tc>
      </w:tr>
      <w:tr w:rsidR="00084ECE" w:rsidRPr="00931BA1" w14:paraId="168CAB67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7F4CE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13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77E06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TDI (2ml, 0.0115 </w:t>
            </w:r>
            <w:proofErr w:type="spellStart"/>
            <w:r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A50F9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11B0E" w14:textId="77777777" w:rsidR="00084ECE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PTMEG 1000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(11.5ml, 0.0115mol)</w:t>
            </w:r>
          </w:p>
          <w:p w14:paraId="5F57B434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90E76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9CA5AC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</w:t>
            </w:r>
          </w:p>
        </w:tc>
      </w:tr>
      <w:tr w:rsidR="00084ECE" w:rsidRPr="00931BA1" w14:paraId="121FC775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841D2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lastRenderedPageBreak/>
              <w:t>14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1DFFE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TDI (2ml, 0.011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5</w:t>
            </w:r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</w:t>
            </w:r>
            <w:proofErr w:type="spellStart"/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AF0C9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41CDF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PTMEG 1000 (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9.6</w:t>
            </w: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ml, 0.0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095</w:t>
            </w: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46649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F4DF1B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1.2</w:t>
            </w:r>
          </w:p>
        </w:tc>
      </w:tr>
      <w:tr w:rsidR="00084ECE" w:rsidRPr="00931BA1" w14:paraId="34394017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39344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15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587A6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TDI (2ml, 0.011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5</w:t>
            </w:r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</w:t>
            </w:r>
            <w:proofErr w:type="spellStart"/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1AD04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757C2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PTMEG 1000 (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7.6</w:t>
            </w: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ml, 0.0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076</w:t>
            </w:r>
            <w:r w:rsidRPr="00D87468">
              <w:rPr>
                <w:rFonts w:ascii="Calibri" w:eastAsia="Times New Roman" w:hAnsi="Calibri" w:cs="Times New Roman"/>
                <w:color w:val="000000"/>
                <w:sz w:val="22"/>
              </w:rPr>
              <w:t>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E7722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4D1C09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1.5</w:t>
            </w:r>
          </w:p>
        </w:tc>
      </w:tr>
      <w:tr w:rsidR="00084ECE" w:rsidRPr="00931BA1" w14:paraId="7DA4F889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C7C63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16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CA71F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TDI (2ml, 0.011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5</w:t>
            </w:r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</w:t>
            </w:r>
            <w:proofErr w:type="spellStart"/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44335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2EDCB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PCL 900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(6.9ml, 0.0076mol)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95EAA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B1520A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</w:t>
            </w:r>
          </w:p>
        </w:tc>
      </w:tr>
      <w:tr w:rsidR="00084ECE" w:rsidRPr="00931BA1" w14:paraId="023EA34E" w14:textId="77777777" w:rsidTr="007A4D11">
        <w:trPr>
          <w:trHeight w:val="32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F94BC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17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9B89A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TDI (2ml, 0.011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5</w:t>
            </w:r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</w:t>
            </w:r>
            <w:proofErr w:type="spellStart"/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BD0A6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04EF0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PCL 900 (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5.75</w:t>
            </w: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ml, 0.00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63</w:t>
            </w: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136D6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18DEE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1.2</w:t>
            </w:r>
          </w:p>
        </w:tc>
      </w:tr>
      <w:tr w:rsidR="00084ECE" w:rsidRPr="00931BA1" w14:paraId="1C8056F3" w14:textId="77777777" w:rsidTr="007A4D11">
        <w:trPr>
          <w:trHeight w:val="340"/>
          <w:jc w:val="center"/>
        </w:trPr>
        <w:tc>
          <w:tcPr>
            <w:tcW w:w="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B9186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931BA1">
              <w:rPr>
                <w:rFonts w:ascii="Calibri" w:eastAsia="Times New Roman" w:hAnsi="Calibri" w:cs="Times New Roman"/>
                <w:b/>
                <w:bCs/>
                <w:color w:val="000000"/>
              </w:rPr>
              <w:t>18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A8AC5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TDI (2ml, 0.011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5</w:t>
            </w:r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 xml:space="preserve"> </w:t>
            </w:r>
            <w:proofErr w:type="spellStart"/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mol</w:t>
            </w:r>
            <w:proofErr w:type="spellEnd"/>
            <w:r w:rsidRPr="00992086">
              <w:rPr>
                <w:rFonts w:ascii="Calibri" w:eastAsia="Times New Roman" w:hAnsi="Calibri" w:cs="Times New Roman"/>
                <w:color w:val="000000"/>
                <w:sz w:val="22"/>
              </w:rPr>
              <w:t>)</w:t>
            </w:r>
          </w:p>
        </w:tc>
        <w:tc>
          <w:tcPr>
            <w:tcW w:w="8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A84EE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2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A5E60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PCL 900 (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4.6</w:t>
            </w: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ml, 0.00</w:t>
            </w:r>
            <w:r>
              <w:rPr>
                <w:rFonts w:ascii="Calibri" w:eastAsia="Times New Roman" w:hAnsi="Calibri" w:cs="Times New Roman"/>
                <w:color w:val="000000"/>
                <w:sz w:val="22"/>
              </w:rPr>
              <w:t>51</w:t>
            </w:r>
            <w:r w:rsidRPr="005B12B8">
              <w:rPr>
                <w:rFonts w:ascii="Calibri" w:eastAsia="Times New Roman" w:hAnsi="Calibri" w:cs="Times New Roman"/>
                <w:color w:val="000000"/>
                <w:sz w:val="22"/>
              </w:rPr>
              <w:t>mol)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36064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35BC2A" w14:textId="77777777" w:rsidR="00084ECE" w:rsidRPr="00931BA1" w:rsidRDefault="00084ECE" w:rsidP="007A4D11">
            <w:pPr>
              <w:jc w:val="both"/>
              <w:rPr>
                <w:rFonts w:ascii="Calibri" w:eastAsia="Times New Roman" w:hAnsi="Calibri" w:cs="Times New Roman"/>
                <w:color w:val="000000"/>
                <w:sz w:val="22"/>
              </w:rPr>
            </w:pPr>
            <w:r w:rsidRPr="00931BA1">
              <w:rPr>
                <w:rFonts w:ascii="Calibri" w:eastAsia="Times New Roman" w:hAnsi="Calibri" w:cs="Times New Roman"/>
                <w:color w:val="000000"/>
                <w:sz w:val="22"/>
              </w:rPr>
              <w:t>1.5</w:t>
            </w:r>
          </w:p>
        </w:tc>
      </w:tr>
    </w:tbl>
    <w:p w14:paraId="7B65BC41" w14:textId="77777777" w:rsidR="00DE23E8" w:rsidRPr="001549D3" w:rsidRDefault="00DE23E8" w:rsidP="00654E8F">
      <w:pPr>
        <w:spacing w:before="240"/>
      </w:pPr>
    </w:p>
    <w:sectPr w:rsidR="00DE23E8" w:rsidRPr="001549D3" w:rsidSect="0093429D">
      <w:headerReference w:type="even" r:id="rId8"/>
      <w:footerReference w:type="even" r:id="rId9"/>
      <w:footerReference w:type="default" r:id="rId10"/>
      <w:headerReference w:type="first" r:id="rId11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96D6C0" w14:textId="77777777" w:rsidR="00297485" w:rsidRDefault="00297485" w:rsidP="00117666">
      <w:pPr>
        <w:spacing w:after="0"/>
      </w:pPr>
      <w:r>
        <w:separator/>
      </w:r>
    </w:p>
  </w:endnote>
  <w:endnote w:type="continuationSeparator" w:id="0">
    <w:p w14:paraId="7307F962" w14:textId="77777777" w:rsidR="00297485" w:rsidRDefault="00297485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93025F" w14:textId="77777777" w:rsidR="00995F6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" filled="f" stroked="f" strokeweight=".5pt">
              <v:textbox style="mso-fit-shape-to-text:t">
                <w:txbxContent>
                  <w:p w14:paraId="50BC4D33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4D6A35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" filled="f" stroked="f" strokeweight=".5pt">
              <v:textbox style="mso-fit-shape-to-text:t">
                <w:txbxContent>
                  <w:p w14:paraId="570F0D09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D02B84" w14:textId="77777777" w:rsidR="00297485" w:rsidRDefault="00297485" w:rsidP="00117666">
      <w:pPr>
        <w:spacing w:after="0"/>
      </w:pPr>
      <w:r>
        <w:separator/>
      </w:r>
    </w:p>
  </w:footnote>
  <w:footnote w:type="continuationSeparator" w:id="0">
    <w:p w14:paraId="2810FDF0" w14:textId="77777777" w:rsidR="00297485" w:rsidRDefault="00297485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AEF00C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D68C6" w14:textId="77777777" w:rsidR="00995F6A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07D26A56" wp14:editId="2E460F0E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B5"/>
    <w:rsid w:val="0001436A"/>
    <w:rsid w:val="00034304"/>
    <w:rsid w:val="00035434"/>
    <w:rsid w:val="00052A14"/>
    <w:rsid w:val="00077D53"/>
    <w:rsid w:val="00084ECE"/>
    <w:rsid w:val="00105FD9"/>
    <w:rsid w:val="00117666"/>
    <w:rsid w:val="001549D3"/>
    <w:rsid w:val="00160065"/>
    <w:rsid w:val="00177D84"/>
    <w:rsid w:val="00267D18"/>
    <w:rsid w:val="00274347"/>
    <w:rsid w:val="002868E2"/>
    <w:rsid w:val="002869C3"/>
    <w:rsid w:val="002936E4"/>
    <w:rsid w:val="00297485"/>
    <w:rsid w:val="002B4A57"/>
    <w:rsid w:val="002C74CA"/>
    <w:rsid w:val="003123F4"/>
    <w:rsid w:val="003544FB"/>
    <w:rsid w:val="003D2F2D"/>
    <w:rsid w:val="00401590"/>
    <w:rsid w:val="00447801"/>
    <w:rsid w:val="00452E9C"/>
    <w:rsid w:val="004735C8"/>
    <w:rsid w:val="004947A6"/>
    <w:rsid w:val="004961FF"/>
    <w:rsid w:val="00517A89"/>
    <w:rsid w:val="005250F2"/>
    <w:rsid w:val="00593EEA"/>
    <w:rsid w:val="005A5EEE"/>
    <w:rsid w:val="006375C7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90BB3"/>
    <w:rsid w:val="007C206C"/>
    <w:rsid w:val="00817DD6"/>
    <w:rsid w:val="0083759F"/>
    <w:rsid w:val="00885156"/>
    <w:rsid w:val="009151AA"/>
    <w:rsid w:val="0093429D"/>
    <w:rsid w:val="00943573"/>
    <w:rsid w:val="00964134"/>
    <w:rsid w:val="00970F7D"/>
    <w:rsid w:val="00994A3D"/>
    <w:rsid w:val="009C2B12"/>
    <w:rsid w:val="00A174D9"/>
    <w:rsid w:val="00AA4D24"/>
    <w:rsid w:val="00AB6715"/>
    <w:rsid w:val="00B1671E"/>
    <w:rsid w:val="00B25EB8"/>
    <w:rsid w:val="00B37F4D"/>
    <w:rsid w:val="00C52A7B"/>
    <w:rsid w:val="00C56BAF"/>
    <w:rsid w:val="00C679AA"/>
    <w:rsid w:val="00C75972"/>
    <w:rsid w:val="00CD066B"/>
    <w:rsid w:val="00CE4FEE"/>
    <w:rsid w:val="00D060CF"/>
    <w:rsid w:val="00DB59C3"/>
    <w:rsid w:val="00DC259A"/>
    <w:rsid w:val="00DE23E8"/>
    <w:rsid w:val="00E52377"/>
    <w:rsid w:val="00E537AD"/>
    <w:rsid w:val="00E64E17"/>
    <w:rsid w:val="00E866C9"/>
    <w:rsid w:val="00EA3D3C"/>
    <w:rsid w:val="00EC090A"/>
    <w:rsid w:val="00ED20B5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3B84FD4E-701D-FD49-87A7-D5D9132E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C:\Users\joshua.stocco\Documents\Templates\Frontiers_Word_Templates\Supplementary_Material.dotx</Template>
  <TotalTime>1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Frontiers Media SA</dc:creator>
  <cp:lastModifiedBy>amenon1</cp:lastModifiedBy>
  <cp:revision>3</cp:revision>
  <cp:lastPrinted>2013-10-03T12:51:00Z</cp:lastPrinted>
  <dcterms:created xsi:type="dcterms:W3CDTF">2018-11-23T08:58:00Z</dcterms:created>
  <dcterms:modified xsi:type="dcterms:W3CDTF">2019-02-04T18:39:00Z</dcterms:modified>
</cp:coreProperties>
</file>